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B07FD8" w14:textId="09A0535A" w:rsidR="00D077E9" w:rsidRDefault="004A0AAD" w:rsidP="00D70D02">
      <w:r>
        <w:rPr>
          <w:noProof/>
        </w:rPr>
        <w:drawing>
          <wp:anchor distT="0" distB="0" distL="114300" distR="114300" simplePos="0" relativeHeight="251658239" behindDoc="1" locked="0" layoutInCell="1" allowOverlap="1" wp14:anchorId="360FA728" wp14:editId="029658BA">
            <wp:simplePos x="0" y="0"/>
            <wp:positionH relativeFrom="page">
              <wp:align>left</wp:align>
            </wp:positionH>
            <wp:positionV relativeFrom="paragraph">
              <wp:posOffset>-927735</wp:posOffset>
            </wp:positionV>
            <wp:extent cx="10037618" cy="6667500"/>
            <wp:effectExtent l="0" t="0" r="1905" b="0"/>
            <wp:wrapNone/>
            <wp:docPr id="4" name="Picture 4" descr="IT Infrastructure &amp; Electronics Executive Search &amp; Headhunters | Odgers  Berndt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 Infrastructure &amp; Electronics Executive Search &amp; Headhunters | Odgers  Berndts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4784" cy="667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2CC85931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4252F41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A046082" wp14:editId="14F74567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69B976" w14:textId="53CEF3C5" w:rsidR="00D077E9" w:rsidRPr="00D86945" w:rsidRDefault="004A0AAD" w:rsidP="004A0AAD">
                                  <w:pPr>
                                    <w:pStyle w:val="Title"/>
                                  </w:pPr>
                                  <w:r>
                                    <w:t>MAX3421E USB HOST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A04608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14:paraId="7469B976" w14:textId="53CEF3C5" w:rsidR="00D077E9" w:rsidRPr="00D86945" w:rsidRDefault="004A0AAD" w:rsidP="004A0AAD">
                            <w:pPr>
                              <w:pStyle w:val="Title"/>
                            </w:pPr>
                            <w:r>
                              <w:t>MAX3421E USB HOST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192836A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D2E42BA" wp14:editId="22C2D042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4F31E78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A81F639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D1284EB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6F6813D1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C12FF2206205432AB0DA1B10C2555D4D"/>
              </w:placeholder>
              <w15:appearance w15:val="hidden"/>
            </w:sdtPr>
            <w:sdtEndPr/>
            <w:sdtContent>
              <w:p w14:paraId="16CFD428" w14:textId="7928CFFD" w:rsidR="00D077E9" w:rsidRDefault="004A0AAD" w:rsidP="00D077E9">
                <w:r>
                  <w:rPr>
                    <w:rStyle w:val="SubtitleChar"/>
                    <w:b w:val="0"/>
                  </w:rPr>
                  <w:t>A hid interface for the ucom</w:t>
                </w:r>
              </w:p>
            </w:sdtContent>
          </w:sdt>
          <w:p w14:paraId="3E0AC824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26BC4307" wp14:editId="1F642F39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3C04571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EACDD1A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8AB07FD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245E2AB6" w14:textId="4367B583" w:rsidR="00D077E9" w:rsidRDefault="00B42838" w:rsidP="00D077E9">
            <w:sdt>
              <w:sdtPr>
                <w:id w:val="-1740469667"/>
                <w:placeholder>
                  <w:docPart w:val="8E31579A38194373BCFBF2648437AF1F"/>
                </w:placeholder>
                <w15:appearance w15:val="hidden"/>
              </w:sdtPr>
              <w:sdtEndPr/>
              <w:sdtContent>
                <w:r w:rsidR="004A0AAD">
                  <w:t>10103</w:t>
                </w:r>
              </w:sdtContent>
            </w:sdt>
          </w:p>
          <w:p w14:paraId="4B994BA1" w14:textId="04BC1D60"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B24028FCE9544E00963C6BE20CB88E17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4A0AAD">
                  <w:t>Jonathan Nock</w:t>
                </w:r>
              </w:sdtContent>
            </w:sdt>
          </w:p>
          <w:p w14:paraId="52F72C37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621A54D6" w14:textId="5DCEAC38" w:rsidR="0087605E" w:rsidRDefault="00F54232" w:rsidP="00FB7CE1">
      <w:pPr>
        <w:spacing w:after="200"/>
        <w:rPr>
          <w:b w:val="0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385C832" wp14:editId="3DD7A6DA">
                <wp:simplePos x="0" y="0"/>
                <wp:positionH relativeFrom="page">
                  <wp:align>right</wp:align>
                </wp:positionH>
                <wp:positionV relativeFrom="page">
                  <wp:posOffset>6667500</wp:posOffset>
                </wp:positionV>
                <wp:extent cx="7791450" cy="342900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0" cy="34290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D167E" id="Rectangle 2" o:spid="_x0000_s1026" alt="colored rectangle" style="position:absolute;margin-left:562.3pt;margin-top:525pt;width:613.5pt;height:270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" fillcolor="#34aba2 [3206]" stroked="f" strokeweight="2pt">
                <w10:wrap anchorx="page" anchory="page"/>
              </v:rect>
            </w:pict>
          </mc:Fallback>
        </mc:AlternateContent>
      </w:r>
      <w:r w:rsidR="004A0AAD" w:rsidRPr="004A0AAD">
        <w:drawing>
          <wp:anchor distT="0" distB="0" distL="114300" distR="114300" simplePos="0" relativeHeight="251661312" behindDoc="0" locked="0" layoutInCell="1" allowOverlap="1" wp14:anchorId="6C5D54D9" wp14:editId="21DC3A16">
            <wp:simplePos x="0" y="0"/>
            <wp:positionH relativeFrom="column">
              <wp:posOffset>3811270</wp:posOffset>
            </wp:positionH>
            <wp:positionV relativeFrom="paragraph">
              <wp:posOffset>7056755</wp:posOffset>
            </wp:positionV>
            <wp:extent cx="3118485" cy="168007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1680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1595B6A" wp14:editId="4C14C9A0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557D93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 w:rsidR="00D077E9">
        <w:br w:type="page"/>
      </w:r>
      <w:r w:rsidR="00FB7CE1">
        <w:lastRenderedPageBreak/>
        <w:t>Notes:</w:t>
      </w:r>
    </w:p>
    <w:p w14:paraId="5CB1DA67" w14:textId="77777777" w:rsidR="00FB7CE1" w:rsidRPr="00FB7CE1" w:rsidRDefault="00FB7CE1" w:rsidP="00FB7CE1">
      <w:pPr>
        <w:spacing w:after="200"/>
        <w:rPr>
          <w:b w:val="0"/>
          <w:bCs/>
        </w:rPr>
      </w:pPr>
    </w:p>
    <w:sectPr w:rsidR="00FB7CE1" w:rsidRPr="00FB7CE1" w:rsidSect="00DF027C">
      <w:headerReference w:type="default" r:id="rId9"/>
      <w:footerReference w:type="default" r:id="rId10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AB10E5" w14:textId="77777777" w:rsidR="00B42838" w:rsidRDefault="00B42838">
      <w:r>
        <w:separator/>
      </w:r>
    </w:p>
    <w:p w14:paraId="1DB402C0" w14:textId="77777777" w:rsidR="00B42838" w:rsidRDefault="00B42838"/>
  </w:endnote>
  <w:endnote w:type="continuationSeparator" w:id="0">
    <w:p w14:paraId="59C628E4" w14:textId="77777777" w:rsidR="00B42838" w:rsidRDefault="00B42838">
      <w:r>
        <w:continuationSeparator/>
      </w:r>
    </w:p>
    <w:p w14:paraId="221BA7A5" w14:textId="77777777" w:rsidR="00B42838" w:rsidRDefault="00B428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319211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1BD4A8D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030138" w14:textId="77777777" w:rsidR="00B42838" w:rsidRDefault="00B42838">
      <w:r>
        <w:separator/>
      </w:r>
    </w:p>
    <w:p w14:paraId="0C526E28" w14:textId="77777777" w:rsidR="00B42838" w:rsidRDefault="00B42838"/>
  </w:footnote>
  <w:footnote w:type="continuationSeparator" w:id="0">
    <w:p w14:paraId="4F047F7D" w14:textId="77777777" w:rsidR="00B42838" w:rsidRDefault="00B42838">
      <w:r>
        <w:continuationSeparator/>
      </w:r>
    </w:p>
    <w:p w14:paraId="7A9BB1A7" w14:textId="77777777" w:rsidR="00B42838" w:rsidRDefault="00B4283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7B81546E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66418B13" w14:textId="77777777" w:rsidR="00D077E9" w:rsidRDefault="00D077E9">
          <w:pPr>
            <w:pStyle w:val="Header"/>
          </w:pPr>
        </w:p>
      </w:tc>
    </w:tr>
  </w:tbl>
  <w:p w14:paraId="2B90FBD2" w14:textId="77777777"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AAD"/>
    <w:rsid w:val="0002482E"/>
    <w:rsid w:val="0005032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4085A"/>
    <w:rsid w:val="004A0AAD"/>
    <w:rsid w:val="004B21A5"/>
    <w:rsid w:val="004E6EA4"/>
    <w:rsid w:val="005037F0"/>
    <w:rsid w:val="00516A86"/>
    <w:rsid w:val="005275F6"/>
    <w:rsid w:val="00572102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A7121"/>
    <w:rsid w:val="007C6B52"/>
    <w:rsid w:val="007D16C5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C7720"/>
    <w:rsid w:val="00A23AFA"/>
    <w:rsid w:val="00A31B3E"/>
    <w:rsid w:val="00A532F3"/>
    <w:rsid w:val="00A8489E"/>
    <w:rsid w:val="00AC29F3"/>
    <w:rsid w:val="00B231E5"/>
    <w:rsid w:val="00B42838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54232"/>
    <w:rsid w:val="00F83527"/>
    <w:rsid w:val="00FB7C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8EB3ED"/>
  <w15:docId w15:val="{E7A6B721-B610-4CE3-959C-3BAE59AB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than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12FF2206205432AB0DA1B10C2555D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E324A6-2872-45D4-A0CC-1A65EA676DFC}"/>
      </w:docPartPr>
      <w:docPartBody>
        <w:p w:rsidR="00000000" w:rsidRDefault="00E91EDE">
          <w:pPr>
            <w:pStyle w:val="C12FF2206205432AB0DA1B10C2555D4D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January 19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8E31579A38194373BCFBF2648437AF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ED4116-36E5-4F01-A4A6-E7B8A41056A1}"/>
      </w:docPartPr>
      <w:docPartBody>
        <w:p w:rsidR="00000000" w:rsidRDefault="00E91EDE">
          <w:pPr>
            <w:pStyle w:val="8E31579A38194373BCFBF2648437AF1F"/>
          </w:pPr>
          <w:r>
            <w:t>COMPANY NAME</w:t>
          </w:r>
        </w:p>
      </w:docPartBody>
    </w:docPart>
    <w:docPart>
      <w:docPartPr>
        <w:name w:val="B24028FCE9544E00963C6BE20CB88E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8B9F3E-03BB-4DAF-96E5-225E863CDFD3}"/>
      </w:docPartPr>
      <w:docPartBody>
        <w:p w:rsidR="00000000" w:rsidRDefault="00E91EDE">
          <w:pPr>
            <w:pStyle w:val="B24028FCE9544E00963C6BE20CB88E17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EDE"/>
    <w:rsid w:val="00E91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C12FF2206205432AB0DA1B10C2555D4D">
    <w:name w:val="C12FF2206205432AB0DA1B10C2555D4D"/>
  </w:style>
  <w:style w:type="paragraph" w:customStyle="1" w:styleId="8E31579A38194373BCFBF2648437AF1F">
    <w:name w:val="8E31579A38194373BCFBF2648437AF1F"/>
  </w:style>
  <w:style w:type="paragraph" w:customStyle="1" w:styleId="B24028FCE9544E00963C6BE20CB88E17">
    <w:name w:val="B24028FCE9544E00963C6BE20CB88E17"/>
  </w:style>
  <w:style w:type="paragraph" w:customStyle="1" w:styleId="8552ADDFC8DF4813A88F7C33C3217EDB">
    <w:name w:val="8552ADDFC8DF4813A88F7C33C3217EDB"/>
  </w:style>
  <w:style w:type="paragraph" w:customStyle="1" w:styleId="E925E04CBC6443CD86E6A74F236DE375">
    <w:name w:val="E925E04CBC6443CD86E6A74F236DE375"/>
  </w:style>
  <w:style w:type="paragraph" w:customStyle="1" w:styleId="8D23B4A29DEC4783B933A981C30AA8A9">
    <w:name w:val="8D23B4A29DEC4783B933A981C30AA8A9"/>
  </w:style>
  <w:style w:type="paragraph" w:customStyle="1" w:styleId="8361499AC3C84C47BD35677533B3F25F">
    <w:name w:val="8361499AC3C84C47BD35677533B3F25F"/>
  </w:style>
  <w:style w:type="paragraph" w:customStyle="1" w:styleId="1F89AB34674645F5A420FDBECC2B6BBA">
    <w:name w:val="1F89AB34674645F5A420FDBECC2B6B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Jonathan Nock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181</TotalTime>
  <Pages>1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Jonathan Nock</dc:creator>
  <cp:keywords/>
  <cp:lastModifiedBy>Jonathan Nock</cp:lastModifiedBy>
  <cp:revision>4</cp:revision>
  <cp:lastPrinted>2006-08-01T17:47:00Z</cp:lastPrinted>
  <dcterms:created xsi:type="dcterms:W3CDTF">2021-01-19T15:40:00Z</dcterms:created>
  <dcterms:modified xsi:type="dcterms:W3CDTF">2021-01-19T18:41:00Z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